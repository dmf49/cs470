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pPr>
        <w:pStyle w:val="NoSpacing"/>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23AE5D1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545DD3">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016A7636"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545DD3">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0A3B9739"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545DD3">
        <w:rPr>
          <w:i w:val="0"/>
          <w:iCs w:val="0"/>
          <w:noProof/>
        </w:rPr>
        <w:t>3</w:t>
      </w:r>
      <w:r w:rsidRPr="00935581">
        <w:rPr>
          <w:i w:val="0"/>
          <w:iCs w:val="0"/>
        </w:rPr>
        <w:fldChar w:fldCharType="end"/>
      </w:r>
      <w:r w:rsidRPr="00935581">
        <w:rPr>
          <w:i w:val="0"/>
          <w:iCs w:val="0"/>
        </w:rPr>
        <w:t>: System Architecture</w:t>
      </w:r>
    </w:p>
    <w:p w14:paraId="15FF3F41" w14:textId="7125A658"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AC6B51">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063C5B80"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545DD3">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6C1F972C"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545DD3">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1A0C6261"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545DD3">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075A50F5"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545DD3">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7A021252" w:rsidR="003D5B0C" w:rsidRDefault="003D5B0C" w:rsidP="00ED4DB0">
      <w:pPr>
        <w:pStyle w:val="NormalWeb"/>
        <w:ind w:firstLine="720"/>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C6B51" w:rsidRPr="00AC6B51">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77777777" w:rsidR="003D5B0C" w:rsidRDefault="003D5B0C" w:rsidP="003D5B0C">
      <w:pPr>
        <w:pStyle w:val="NormalWeb"/>
      </w:pP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3DA0B162" w:rsidR="00B255AE" w:rsidRDefault="00B255AE" w:rsidP="00B255AE">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AC6B51">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26D0E327" w:rsidR="00F71B0D" w:rsidRDefault="00F71B0D" w:rsidP="00F71B0D">
      <w:pPr>
        <w:pStyle w:val="Heading1"/>
      </w:pPr>
      <w:r>
        <w:t>Future Scope</w:t>
      </w:r>
    </w:p>
    <w:p w14:paraId="277F1B88" w14:textId="6C6E564B" w:rsidR="00BE527A" w:rsidRDefault="00F71B0D" w:rsidP="00F71B0D">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w:t>
      </w:r>
      <w:r w:rsidR="00BE527A">
        <w:lastRenderedPageBreak/>
        <w:t xml:space="preserve">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44C911E5" w14:textId="77777777" w:rsidR="00AC6B51" w:rsidRDefault="00BE527A" w:rsidP="00AC6B51">
              <w:pPr>
                <w:pStyle w:val="Bibliography"/>
                <w:rPr>
                  <w:noProof/>
                </w:rPr>
              </w:pPr>
              <w:r>
                <w:fldChar w:fldCharType="begin"/>
              </w:r>
              <w:r>
                <w:instrText xml:space="preserve"> BIBLIOGRAPHY </w:instrText>
              </w:r>
              <w:r>
                <w:fldChar w:fldCharType="separate"/>
              </w:r>
              <w:r w:rsidR="00AC6B51">
                <w:rPr>
                  <w:noProof/>
                </w:rPr>
                <w:t xml:space="preserve">Akash, &amp; Beniwal, D. (2020). ENHANCEMENT IN AES ALGORITHM. </w:t>
              </w:r>
              <w:r w:rsidR="00AC6B51">
                <w:rPr>
                  <w:i/>
                  <w:iCs/>
                  <w:noProof/>
                </w:rPr>
                <w:t>International Research Journal of Engineering and Technology (IRJET), 7</w:t>
              </w:r>
              <w:r w:rsidR="00AC6B51">
                <w:rPr>
                  <w:noProof/>
                </w:rPr>
                <w:t>(4), 1435 - 1439.</w:t>
              </w:r>
            </w:p>
            <w:p w14:paraId="70C046CB" w14:textId="77777777" w:rsidR="00AC6B51" w:rsidRDefault="00AC6B51" w:rsidP="00AC6B51">
              <w:pPr>
                <w:pStyle w:val="Bibliography"/>
                <w:rPr>
                  <w:noProof/>
                </w:rPr>
              </w:pPr>
              <w:r>
                <w:rPr>
                  <w:i/>
                  <w:iCs/>
                  <w:noProof/>
                </w:rPr>
                <w:t>DQLite Home Page</w:t>
              </w:r>
              <w:r>
                <w:rPr>
                  <w:noProof/>
                </w:rPr>
                <w:t>. (n.d.). Retrieved from https://www.sqlite.org/index.html</w:t>
              </w:r>
            </w:p>
            <w:p w14:paraId="1B68DA53" w14:textId="77777777" w:rsidR="00AC6B51" w:rsidRDefault="00AC6B51" w:rsidP="00AC6B51">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AC6B51">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4A660" w14:textId="77777777" w:rsidR="00FD27DB" w:rsidRDefault="00FD27DB">
      <w:pPr>
        <w:spacing w:line="240" w:lineRule="auto"/>
      </w:pPr>
      <w:r>
        <w:separator/>
      </w:r>
    </w:p>
    <w:p w14:paraId="1D3FB7F9" w14:textId="77777777" w:rsidR="00FD27DB" w:rsidRDefault="00FD27DB"/>
  </w:endnote>
  <w:endnote w:type="continuationSeparator" w:id="0">
    <w:p w14:paraId="75CF4763" w14:textId="77777777" w:rsidR="00FD27DB" w:rsidRDefault="00FD27DB">
      <w:pPr>
        <w:spacing w:line="240" w:lineRule="auto"/>
      </w:pPr>
      <w:r>
        <w:continuationSeparator/>
      </w:r>
    </w:p>
    <w:p w14:paraId="2BF28D8A" w14:textId="77777777" w:rsidR="00FD27DB" w:rsidRDefault="00FD27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C5324" w14:textId="77777777" w:rsidR="00FD27DB" w:rsidRDefault="00FD27DB">
      <w:pPr>
        <w:spacing w:line="240" w:lineRule="auto"/>
      </w:pPr>
      <w:r>
        <w:separator/>
      </w:r>
    </w:p>
    <w:p w14:paraId="76AE7400" w14:textId="77777777" w:rsidR="00FD27DB" w:rsidRDefault="00FD27DB"/>
  </w:footnote>
  <w:footnote w:type="continuationSeparator" w:id="0">
    <w:p w14:paraId="630BD4FA" w14:textId="77777777" w:rsidR="00FD27DB" w:rsidRDefault="00FD27DB">
      <w:pPr>
        <w:spacing w:line="240" w:lineRule="auto"/>
      </w:pPr>
      <w:r>
        <w:continuationSeparator/>
      </w:r>
    </w:p>
    <w:p w14:paraId="57F6770D" w14:textId="77777777" w:rsidR="00FD27DB" w:rsidRDefault="00FD27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16F14F1" w:rsidR="004D6B86" w:rsidRPr="00170521" w:rsidRDefault="00FD27DB"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AC6B51">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C8D73E3"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AC6B51">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97169"/>
    <w:rsid w:val="00114BFA"/>
    <w:rsid w:val="00126EC7"/>
    <w:rsid w:val="001602E3"/>
    <w:rsid w:val="00160C0C"/>
    <w:rsid w:val="001664A2"/>
    <w:rsid w:val="00170521"/>
    <w:rsid w:val="0017543C"/>
    <w:rsid w:val="001B4848"/>
    <w:rsid w:val="001F447A"/>
    <w:rsid w:val="001F7399"/>
    <w:rsid w:val="00212319"/>
    <w:rsid w:val="00225BE3"/>
    <w:rsid w:val="00274E0A"/>
    <w:rsid w:val="0029282C"/>
    <w:rsid w:val="002B6153"/>
    <w:rsid w:val="002C627C"/>
    <w:rsid w:val="00307586"/>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45DD3"/>
    <w:rsid w:val="0055242C"/>
    <w:rsid w:val="00595412"/>
    <w:rsid w:val="005C1CEF"/>
    <w:rsid w:val="0061747E"/>
    <w:rsid w:val="00617BEE"/>
    <w:rsid w:val="00641876"/>
    <w:rsid w:val="00645290"/>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AC6B51"/>
    <w:rsid w:val="00B01C2E"/>
    <w:rsid w:val="00B03BA4"/>
    <w:rsid w:val="00B255AE"/>
    <w:rsid w:val="00B67ACB"/>
    <w:rsid w:val="00BE527A"/>
    <w:rsid w:val="00C3438C"/>
    <w:rsid w:val="00C5686B"/>
    <w:rsid w:val="00C74024"/>
    <w:rsid w:val="00C83B15"/>
    <w:rsid w:val="00C925C8"/>
    <w:rsid w:val="00CB7F84"/>
    <w:rsid w:val="00CF1B55"/>
    <w:rsid w:val="00CF355B"/>
    <w:rsid w:val="00DB2E59"/>
    <w:rsid w:val="00DB358F"/>
    <w:rsid w:val="00DC44F1"/>
    <w:rsid w:val="00DF6D26"/>
    <w:rsid w:val="00E7305D"/>
    <w:rsid w:val="00E93AEA"/>
    <w:rsid w:val="00EA780C"/>
    <w:rsid w:val="00EB69D3"/>
    <w:rsid w:val="00ED4DB0"/>
    <w:rsid w:val="00F31D66"/>
    <w:rsid w:val="00F363EC"/>
    <w:rsid w:val="00F413AC"/>
    <w:rsid w:val="00F71B0D"/>
    <w:rsid w:val="00FA20F1"/>
    <w:rsid w:val="00FC37FD"/>
    <w:rsid w:val="00FD27DB"/>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1C746522-C64B-4C89-92A3-6BA80BFDB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TotalTime>
  <Pages>18</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3</cp:revision>
  <cp:lastPrinted>2020-12-11T01:52:00Z</cp:lastPrinted>
  <dcterms:created xsi:type="dcterms:W3CDTF">2020-12-11T01:50:00Z</dcterms:created>
  <dcterms:modified xsi:type="dcterms:W3CDTF">2020-12-11T01:52:00Z</dcterms:modified>
</cp:coreProperties>
</file>