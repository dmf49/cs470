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32674B2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281EEFC3"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49CCFF7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ED67573"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E2F2F">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employee_id</w:t>
            </w:r>
            <w:proofErr w:type="spellEnd"/>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first_name</w:t>
            </w:r>
            <w:proofErr w:type="spellEnd"/>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last_name</w:t>
            </w:r>
            <w:proofErr w:type="spellEnd"/>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device_id</w:t>
            </w:r>
            <w:proofErr w:type="spellEnd"/>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device.device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checked_out</w:t>
            </w:r>
            <w:proofErr w:type="spellEnd"/>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employee_id</w:t>
            </w:r>
            <w:proofErr w:type="spellEnd"/>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employee.employee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batch_num</w:t>
            </w:r>
            <w:proofErr w:type="spellEnd"/>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store_num</w:t>
            </w:r>
            <w:proofErr w:type="spellEnd"/>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sled_id</w:t>
            </w:r>
            <w:proofErr w:type="spellEnd"/>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sled.sled</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tote_num</w:t>
            </w:r>
            <w:proofErr w:type="spellEnd"/>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assignment_id</w:t>
            </w:r>
            <w:proofErr w:type="spellEnd"/>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assignment.assignment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floor_letter</w:t>
            </w:r>
            <w:proofErr w:type="spellEnd"/>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gramStart"/>
            <w:r w:rsidRPr="00A20DF3">
              <w:rPr>
                <w:rFonts w:ascii="Times New Roman" w:eastAsia="Times New Roman" w:hAnsi="Times New Roman" w:cs="Times New Roman"/>
                <w:color w:val="000000"/>
                <w:sz w:val="20"/>
                <w:szCs w:val="20"/>
                <w:lang w:eastAsia="zh-CN"/>
              </w:rPr>
              <w:t>varchar(</w:t>
            </w:r>
            <w:proofErr w:type="gramEnd"/>
            <w:r w:rsidRPr="00A20DF3">
              <w:rPr>
                <w:rFonts w:ascii="Times New Roman" w:eastAsia="Times New Roman" w:hAnsi="Times New Roman" w:cs="Times New Roman"/>
                <w:color w:val="000000"/>
                <w:sz w:val="20"/>
                <w:szCs w:val="20"/>
                <w:lang w:eastAsia="zh-CN"/>
              </w:rPr>
              <w:t>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floor_num</w:t>
            </w:r>
            <w:proofErr w:type="spellEnd"/>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bay_num</w:t>
            </w:r>
            <w:proofErr w:type="spellEnd"/>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col_num</w:t>
            </w:r>
            <w:proofErr w:type="spellEnd"/>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lastRenderedPageBreak/>
              <w:t>row_num</w:t>
            </w:r>
            <w:proofErr w:type="spellEnd"/>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tote_id</w:t>
            </w:r>
            <w:proofErr w:type="spellEnd"/>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proofErr w:type="gramStart"/>
            <w:r w:rsidRPr="00A20DF3">
              <w:rPr>
                <w:rFonts w:ascii="Times New Roman" w:eastAsia="Times New Roman" w:hAnsi="Times New Roman" w:cs="Times New Roman"/>
                <w:color w:val="000000"/>
                <w:sz w:val="20"/>
                <w:szCs w:val="20"/>
                <w:lang w:eastAsia="zh-CN"/>
              </w:rPr>
              <w:t>tote.tote</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product_id</w:t>
            </w:r>
            <w:proofErr w:type="spellEnd"/>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xml:space="preserve">FK to </w:t>
            </w:r>
            <w:proofErr w:type="spellStart"/>
            <w:r w:rsidRPr="00A20DF3">
              <w:rPr>
                <w:rFonts w:ascii="Times New Roman" w:eastAsia="Times New Roman" w:hAnsi="Times New Roman" w:cs="Times New Roman"/>
                <w:color w:val="000000"/>
                <w:sz w:val="20"/>
                <w:szCs w:val="20"/>
                <w:lang w:eastAsia="zh-CN"/>
              </w:rPr>
              <w:t>product_</w:t>
            </w:r>
            <w:proofErr w:type="gramStart"/>
            <w:r w:rsidRPr="00A20DF3">
              <w:rPr>
                <w:rFonts w:ascii="Times New Roman" w:eastAsia="Times New Roman" w:hAnsi="Times New Roman" w:cs="Times New Roman"/>
                <w:color w:val="000000"/>
                <w:sz w:val="20"/>
                <w:szCs w:val="20"/>
                <w:lang w:eastAsia="zh-CN"/>
              </w:rPr>
              <w:t>type.product</w:t>
            </w:r>
            <w:proofErr w:type="gramEnd"/>
            <w:r w:rsidRPr="00A20DF3">
              <w:rPr>
                <w:rFonts w:ascii="Times New Roman" w:eastAsia="Times New Roman" w:hAnsi="Times New Roman" w:cs="Times New Roman"/>
                <w:color w:val="000000"/>
                <w:sz w:val="20"/>
                <w:szCs w:val="20"/>
                <w:lang w:eastAsia="zh-CN"/>
              </w:rPr>
              <w:t>_id</w:t>
            </w:r>
            <w:proofErr w:type="spellEnd"/>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roofErr w:type="spellStart"/>
            <w:r w:rsidRPr="00A20DF3">
              <w:rPr>
                <w:rFonts w:ascii="Times New Roman" w:eastAsia="Times New Roman" w:hAnsi="Times New Roman" w:cs="Times New Roman"/>
                <w:color w:val="000000"/>
                <w:sz w:val="20"/>
                <w:szCs w:val="20"/>
                <w:lang w:eastAsia="zh-CN"/>
              </w:rPr>
              <w:t>n_products</w:t>
            </w:r>
            <w:proofErr w:type="spellEnd"/>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121CE4AC"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E2F2F">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1344A4B0"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E2F2F">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4E0A8169"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1E2F2F">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w:t>
      </w:r>
      <w:proofErr w:type="gramStart"/>
      <w:r>
        <w:rPr>
          <w:rFonts w:ascii="Calibri" w:hAnsi="Calibri" w:cs="Calibri"/>
          <w:color w:val="000000"/>
        </w:rPr>
        <w:t>in order for</w:t>
      </w:r>
      <w:proofErr w:type="gramEnd"/>
      <w:r>
        <w:rPr>
          <w:rFonts w:ascii="Calibri" w:hAnsi="Calibri" w:cs="Calibri"/>
          <w:color w:val="000000"/>
        </w:rPr>
        <w:t xml:space="preserve">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w:t>
      </w:r>
      <w:proofErr w:type="gramStart"/>
      <w:r>
        <w:rPr>
          <w:rFonts w:ascii="Calibri" w:hAnsi="Calibri" w:cs="Calibri"/>
          <w:color w:val="000000"/>
        </w:rPr>
        <w:t>in order to</w:t>
      </w:r>
      <w:proofErr w:type="gramEnd"/>
      <w:r>
        <w:rPr>
          <w:rFonts w:ascii="Calibri" w:hAnsi="Calibri" w:cs="Calibri"/>
          <w:color w:val="000000"/>
        </w:rPr>
        <w:t xml:space="preserve">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074C4979"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1E2F2F">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w:t>
      </w:r>
      <w:proofErr w:type="spellStart"/>
      <w:r>
        <w:t>employee_id</w:t>
      </w:r>
      <w:proofErr w:type="spellEnd"/>
      <w:r>
        <w:t xml:space="preserve">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6B92F142"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1E2F2F">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 xml:space="preserve">Once an employee logs into the device, we move on to the sled selection which is </w:t>
      </w:r>
      <w:proofErr w:type="gramStart"/>
      <w:r>
        <w:t>similar to</w:t>
      </w:r>
      <w:proofErr w:type="gramEnd"/>
      <w:r>
        <w:t xml:space="preserve">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5F9DBEEA"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1E2F2F">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2469137E"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1E2F2F">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74AEEA46"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1E2F2F">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7BA7B54F" w14:textId="6F438453" w:rsidR="002B7E1B" w:rsidRDefault="00020FEC" w:rsidP="0085775B">
      <w:r>
        <w:t>We shall reuse Table 1 (table of constraint) to create our testing log</w:t>
      </w:r>
      <w:r w:rsidR="002B7E1B">
        <w:t xml:space="preserve">. We shall attempt to insert/update a value of a column violating its domain constraint first. For example, we can try to enter an </w:t>
      </w:r>
      <w:proofErr w:type="gramStart"/>
      <w:r w:rsidR="002B7E1B">
        <w:t>eight digit</w:t>
      </w:r>
      <w:proofErr w:type="gramEnd"/>
      <w:r w:rsidR="002B7E1B">
        <w:t xml:space="preserve"> number for </w:t>
      </w:r>
      <w:proofErr w:type="spellStart"/>
      <w:r w:rsidR="002B7E1B">
        <w:t>employee_id</w:t>
      </w:r>
      <w:proofErr w:type="spellEnd"/>
      <w:r w:rsidR="002B7E1B">
        <w:t xml:space="preserve">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proofErr w:type="spellStart"/>
      <w:r>
        <w:t>referrential</w:t>
      </w:r>
      <w:proofErr w:type="spellEnd"/>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w:t>
      </w:r>
      <w:proofErr w:type="gramStart"/>
      <w:r>
        <w:t>end  to</w:t>
      </w:r>
      <w:proofErr w:type="gramEnd"/>
      <w:r>
        <w:t xml:space="preserve"> verify that our queries are protected against such attack. </w:t>
      </w:r>
      <w:r>
        <w:tab/>
      </w:r>
      <w:r>
        <w:tab/>
      </w:r>
    </w:p>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1F4274">
        <w:t>11</w:t>
      </w:r>
      <w:r>
        <w:t xml:space="preserve">). </w:t>
      </w:r>
    </w:p>
    <w:p w14:paraId="12C92413" w14:textId="52F7F604" w:rsidR="001C15D4" w:rsidRDefault="001C15D4" w:rsidP="001C15D4">
      <w:r>
        <w:rPr>
          <w:noProof/>
        </w:rPr>
        <w:lastRenderedPageBreak/>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2517E632"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1E2F2F">
        <w:rPr>
          <w:i w:val="0"/>
          <w:iCs w:val="0"/>
          <w:noProof/>
        </w:rPr>
        <w:t>11</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w:t>
      </w:r>
      <w:r w:rsidR="001F4274">
        <w:t>12</w:t>
      </w:r>
      <w:r w:rsidR="008D004B">
        <w:t>)</w:t>
      </w:r>
      <w:r>
        <w:t>.</w:t>
      </w:r>
    </w:p>
    <w:p w14:paraId="017ACFF2" w14:textId="1FD2D7E0" w:rsidR="00201D72" w:rsidRDefault="00201D72" w:rsidP="001C15D4">
      <w:r>
        <w:rPr>
          <w:noProof/>
        </w:rPr>
        <w:lastRenderedPageBreak/>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464F4987"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1E2F2F">
        <w:rPr>
          <w:i w:val="0"/>
          <w:iCs w:val="0"/>
          <w:noProof/>
        </w:rPr>
        <w:t>12</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5F9C7364"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1E2F2F">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lastRenderedPageBreak/>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3EBFC864"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1E2F2F">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w:t>
      </w:r>
      <w:proofErr w:type="gramStart"/>
      <w:r>
        <w:t>has</w:t>
      </w:r>
      <w:proofErr w:type="gramEnd"/>
      <w:r>
        <w:t xml:space="preserve"> been accomplished. Our detail study was focused on a physical schema on </w:t>
      </w:r>
      <w:proofErr w:type="gramStart"/>
      <w:r>
        <w:t>a</w:t>
      </w:r>
      <w:proofErr w:type="gramEnd"/>
      <w:r>
        <w:t xml:space="preserve"> SQLite server while we established our footprint into </w:t>
      </w:r>
      <w:r>
        <w:lastRenderedPageBreak/>
        <w:t xml:space="preserve">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 xml:space="preserve">outlook involves extension of the design to integrating other layers of the inventory </w:t>
      </w:r>
      <w:proofErr w:type="gramStart"/>
      <w:r w:rsidR="00083DA2">
        <w:t>system, and</w:t>
      </w:r>
      <w:proofErr w:type="gramEnd"/>
      <w:r w:rsidR="00083DA2">
        <w:t xml:space="preserve">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C163B7">
              <w:r>
                <w:rPr>
                  <w:b/>
                  <w:bCs/>
                  <w:noProof/>
                </w:rPr>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6FDC1" w14:textId="77777777" w:rsidR="008C22B3" w:rsidRDefault="008C22B3">
      <w:pPr>
        <w:spacing w:line="240" w:lineRule="auto"/>
      </w:pPr>
      <w:r>
        <w:separator/>
      </w:r>
    </w:p>
    <w:p w14:paraId="5EE1B8B1" w14:textId="77777777" w:rsidR="008C22B3" w:rsidRDefault="008C22B3"/>
  </w:endnote>
  <w:endnote w:type="continuationSeparator" w:id="0">
    <w:p w14:paraId="3EFED43D" w14:textId="77777777" w:rsidR="008C22B3" w:rsidRDefault="008C22B3">
      <w:pPr>
        <w:spacing w:line="240" w:lineRule="auto"/>
      </w:pPr>
      <w:r>
        <w:continuationSeparator/>
      </w:r>
    </w:p>
    <w:p w14:paraId="512100BA" w14:textId="77777777" w:rsidR="008C22B3" w:rsidRDefault="008C22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FB888" w14:textId="77777777" w:rsidR="008C22B3" w:rsidRDefault="008C22B3">
      <w:pPr>
        <w:spacing w:line="240" w:lineRule="auto"/>
      </w:pPr>
      <w:r>
        <w:separator/>
      </w:r>
    </w:p>
    <w:p w14:paraId="10272621" w14:textId="77777777" w:rsidR="008C22B3" w:rsidRDefault="008C22B3"/>
  </w:footnote>
  <w:footnote w:type="continuationSeparator" w:id="0">
    <w:p w14:paraId="020968CA" w14:textId="77777777" w:rsidR="008C22B3" w:rsidRDefault="008C22B3">
      <w:pPr>
        <w:spacing w:line="240" w:lineRule="auto"/>
      </w:pPr>
      <w:r>
        <w:continuationSeparator/>
      </w:r>
    </w:p>
    <w:p w14:paraId="3E05C6EE" w14:textId="77777777" w:rsidR="008C22B3" w:rsidRDefault="008C22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4BFA"/>
    <w:rsid w:val="00126EC7"/>
    <w:rsid w:val="00144064"/>
    <w:rsid w:val="001602E3"/>
    <w:rsid w:val="00160C0C"/>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B2405"/>
    <w:rsid w:val="008C22B3"/>
    <w:rsid w:val="008D004B"/>
    <w:rsid w:val="00910F0E"/>
    <w:rsid w:val="00935581"/>
    <w:rsid w:val="00961AE5"/>
    <w:rsid w:val="009A2C38"/>
    <w:rsid w:val="009F0414"/>
    <w:rsid w:val="00A0440C"/>
    <w:rsid w:val="00A1257F"/>
    <w:rsid w:val="00A1527D"/>
    <w:rsid w:val="00A20DF3"/>
    <w:rsid w:val="00A4757D"/>
    <w:rsid w:val="00A77F6B"/>
    <w:rsid w:val="00A81BB2"/>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23</Pages>
  <Words>3199</Words>
  <Characters>18240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2</cp:revision>
  <cp:lastPrinted>2020-12-12T00:11:00Z</cp:lastPrinted>
  <dcterms:created xsi:type="dcterms:W3CDTF">2020-12-12T03:59:00Z</dcterms:created>
  <dcterms:modified xsi:type="dcterms:W3CDTF">2020-12-12T03:59:00Z</dcterms:modified>
</cp:coreProperties>
</file>